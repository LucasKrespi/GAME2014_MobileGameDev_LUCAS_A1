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3E1D56" w14:paraId="42117A71" w14:textId="7777777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14:paraId="42117A70" w14:textId="3C497947" w:rsidR="003E1D56" w:rsidRDefault="00C802A7" w:rsidP="003E1D5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Soccer Flour Games</w:t>
                    </w:r>
                  </w:p>
                </w:tc>
              </w:sdtContent>
            </w:sdt>
          </w:tr>
          <w:tr w:rsidR="003E1D56" w14:paraId="42117A73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42117A72" w14:textId="47A31ED9" w:rsidR="003E1D56" w:rsidRDefault="00563DA1" w:rsidP="003E1D5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ROAD CROSSING</w:t>
                    </w:r>
                  </w:p>
                </w:tc>
              </w:sdtContent>
            </w:sdt>
          </w:tr>
          <w:tr w:rsidR="003E1D56" w14:paraId="42117A75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42117A74" w14:textId="0484E251" w:rsidR="003E1D56" w:rsidRPr="003E1D56" w:rsidRDefault="00C85515" w:rsidP="003E1D56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r>
                  <w:rPr>
                    <w:noProof/>
                    <w:lang w:val="en-US" w:eastAsia="en-US"/>
                  </w:rPr>
                  <mc:AlternateContent>
                    <mc:Choice Requires="wps">
                      <w:drawing>
                        <wp:anchor distT="0" distB="0" distL="114300" distR="114300" simplePos="0" relativeHeight="251658240" behindDoc="0" locked="0" layoutInCell="1" allowOverlap="1" wp14:anchorId="42117AE5" wp14:editId="25E4B999">
                          <wp:simplePos x="0" y="0"/>
                          <wp:positionH relativeFrom="column">
                            <wp:posOffset>1714500</wp:posOffset>
                          </wp:positionH>
                          <wp:positionV relativeFrom="paragraph">
                            <wp:posOffset>-2485390</wp:posOffset>
                          </wp:positionV>
                          <wp:extent cx="2415540" cy="1775460"/>
                          <wp:effectExtent l="0" t="0" r="0" b="0"/>
                          <wp:wrapNone/>
                          <wp:docPr id="1" name="Text Box 4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2415540" cy="17754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42117AF8" w14:textId="12506CCB" w:rsidR="003E1D56" w:rsidRPr="003E1D56" w:rsidRDefault="00C03AA5" w:rsidP="003E1D56">
                                      <w:pPr>
                                        <w:jc w:val="center"/>
                                        <w:rPr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noProof/>
                                          <w:sz w:val="28"/>
                                          <w:szCs w:val="28"/>
                                        </w:rPr>
                                        <w:drawing>
                                          <wp:inline distT="0" distB="0" distL="0" distR="0" wp14:anchorId="326A63C4" wp14:editId="745F6FCF">
                                            <wp:extent cx="2296158" cy="1722120"/>
                                            <wp:effectExtent l="0" t="0" r="0" b="0"/>
                                            <wp:docPr id="13" name="Picture 13" descr="A picture containing object, clock&#10;&#10;Description automatically generate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2" name="Logo Soccer Flour Games.png"/>
                                                    <pic:cNvPicPr/>
                                                  </pic:nvPicPr>
                                                  <pic:blipFill>
                                                    <a:blip r:embed="rId12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2421575" cy="181618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42117AE5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4" o:spid="_x0000_s1026" type="#_x0000_t202" style="position:absolute;left:0;text-align:left;margin-left:135pt;margin-top:-195.7pt;width:190.2pt;height:139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" filled="f" stroked="f">
                          <v:textbox>
                            <w:txbxContent>
                              <w:p w14:paraId="42117AF8" w14:textId="12506CCB" w:rsidR="003E1D56" w:rsidRPr="003E1D56" w:rsidRDefault="00C03AA5" w:rsidP="003E1D56">
                                <w:pPr>
                                  <w:jc w:val="center"/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noProof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326A63C4" wp14:editId="745F6FCF">
                                      <wp:extent cx="2296158" cy="1722120"/>
                                      <wp:effectExtent l="0" t="0" r="0" b="0"/>
                                      <wp:docPr id="13" name="Picture 13" descr="A picture containing object, clock&#10;&#10;Description automatically generate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2" name="Logo Soccer Flour Games.png"/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421575" cy="181618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</w:p>
            </w:tc>
          </w:tr>
          <w:tr w:rsidR="003E1D56" w14:paraId="42117A85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42117A76" w14:textId="77777777" w:rsidR="003E1D56" w:rsidRDefault="003E1D56">
                <w:pPr>
                  <w:pStyle w:val="NoSpacing"/>
                  <w:jc w:val="center"/>
                </w:pPr>
              </w:p>
              <w:p w14:paraId="42117A77" w14:textId="77777777" w:rsidR="003E1D56" w:rsidRDefault="003E1D56">
                <w:pPr>
                  <w:pStyle w:val="NoSpacing"/>
                  <w:jc w:val="center"/>
                </w:pPr>
              </w:p>
              <w:p w14:paraId="42117A78" w14:textId="77777777" w:rsidR="003E1D56" w:rsidRDefault="003E1D56">
                <w:pPr>
                  <w:pStyle w:val="NoSpacing"/>
                  <w:jc w:val="center"/>
                </w:pPr>
              </w:p>
              <w:p w14:paraId="42117A79" w14:textId="77777777" w:rsidR="003E1D56" w:rsidRDefault="003E1D56">
                <w:pPr>
                  <w:pStyle w:val="NoSpacing"/>
                  <w:jc w:val="center"/>
                </w:pPr>
              </w:p>
              <w:p w14:paraId="42117A7A" w14:textId="77777777" w:rsidR="003E1D56" w:rsidRDefault="003E1D56">
                <w:pPr>
                  <w:pStyle w:val="NoSpacing"/>
                  <w:jc w:val="center"/>
                </w:pPr>
              </w:p>
              <w:p w14:paraId="42117A7B" w14:textId="77777777" w:rsidR="003E1D56" w:rsidRDefault="003E1D56">
                <w:pPr>
                  <w:pStyle w:val="NoSpacing"/>
                  <w:jc w:val="center"/>
                </w:pPr>
              </w:p>
              <w:p w14:paraId="42117A7C" w14:textId="77777777" w:rsidR="003E1D56" w:rsidRDefault="003E1D56">
                <w:pPr>
                  <w:pStyle w:val="NoSpacing"/>
                  <w:jc w:val="center"/>
                </w:pPr>
              </w:p>
              <w:p w14:paraId="42117A7D" w14:textId="77777777" w:rsidR="003E1D56" w:rsidRDefault="003E1D56">
                <w:pPr>
                  <w:pStyle w:val="NoSpacing"/>
                  <w:jc w:val="center"/>
                </w:pPr>
              </w:p>
              <w:p w14:paraId="42117A7E" w14:textId="09206BEC" w:rsidR="003E1D56" w:rsidRPr="003E1D56" w:rsidRDefault="003E1D56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 w:rsidRPr="003E1D56">
                  <w:rPr>
                    <w:sz w:val="24"/>
                    <w:szCs w:val="24"/>
                  </w:rPr>
                  <w:t>Version #</w:t>
                </w:r>
                <w:r w:rsidR="00CD511A">
                  <w:rPr>
                    <w:sz w:val="24"/>
                    <w:szCs w:val="24"/>
                  </w:rPr>
                  <w:t>01</w:t>
                </w:r>
              </w:p>
              <w:p w14:paraId="42117A7F" w14:textId="77777777" w:rsidR="003E1D56" w:rsidRDefault="003E1D56">
                <w:pPr>
                  <w:pStyle w:val="NoSpacing"/>
                  <w:jc w:val="center"/>
                </w:pPr>
              </w:p>
              <w:p w14:paraId="42117A80" w14:textId="798C3DED"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041C8A">
                  <w:t>20</w:t>
                </w:r>
                <w:r w:rsidR="00CD511A">
                  <w:t>20</w:t>
                </w:r>
                <w:r>
                  <w:t xml:space="preserve"> by </w:t>
                </w:r>
                <w:r w:rsidR="00C03AA5" w:rsidRPr="00C03AA5">
                  <w:t>SOCCER FLOUR GAMES</w:t>
                </w:r>
                <w:r>
                  <w:t>.</w:t>
                </w:r>
              </w:p>
              <w:p w14:paraId="42117A81" w14:textId="77777777"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14:paraId="42117A82" w14:textId="77777777" w:rsidR="003E1D56" w:rsidRDefault="003E1D56">
                <w:pPr>
                  <w:pStyle w:val="NoSpacing"/>
                  <w:jc w:val="center"/>
                </w:pPr>
              </w:p>
              <w:p w14:paraId="42117A83" w14:textId="77777777" w:rsidR="003E1D56" w:rsidRDefault="003E1D56">
                <w:pPr>
                  <w:pStyle w:val="NoSpacing"/>
                  <w:jc w:val="center"/>
                </w:pPr>
              </w:p>
              <w:p w14:paraId="44A0E6B1" w14:textId="77777777" w:rsidR="00563DA1" w:rsidRDefault="00563DA1">
                <w:pPr>
                  <w:pStyle w:val="NoSpacing"/>
                  <w:jc w:val="center"/>
                  <w:rPr>
                    <w:b/>
                    <w:bCs/>
                    <w:sz w:val="28"/>
                    <w:szCs w:val="28"/>
                  </w:rPr>
                </w:pPr>
              </w:p>
              <w:p w14:paraId="42117A84" w14:textId="1BE1E87E" w:rsidR="00CF6F2F" w:rsidRPr="00CF6F2F" w:rsidRDefault="00CF6F2F">
                <w:pPr>
                  <w:pStyle w:val="NoSpacing"/>
                  <w:jc w:val="center"/>
                  <w:rPr>
                    <w:b/>
                    <w:bCs/>
                    <w:sz w:val="28"/>
                    <w:szCs w:val="28"/>
                  </w:rPr>
                </w:pPr>
                <w:r w:rsidRPr="00CF6F2F">
                  <w:rPr>
                    <w:b/>
                    <w:bCs/>
                    <w:sz w:val="28"/>
                    <w:szCs w:val="28"/>
                  </w:rPr>
                  <w:t>Lucas Krespi dos Santos</w:t>
                </w:r>
              </w:p>
            </w:tc>
          </w:tr>
          <w:tr w:rsidR="003E1D56" w14:paraId="42117A87" w14:textId="77777777" w:rsidTr="00CF6F2F">
            <w:trPr>
              <w:trHeight w:val="243"/>
              <w:jc w:val="center"/>
            </w:trPr>
            <w:tc>
              <w:tcPr>
                <w:tcW w:w="5000" w:type="pct"/>
                <w:vAlign w:val="center"/>
              </w:tcPr>
              <w:p w14:paraId="42117A86" w14:textId="26F08375" w:rsidR="003E1D56" w:rsidRPr="003E1D56" w:rsidRDefault="003E1D56" w:rsidP="00021BBC">
                <w:pPr>
                  <w:pStyle w:val="NoSpacing"/>
                  <w:jc w:val="center"/>
                  <w:rPr>
                    <w:b/>
                    <w:bCs/>
                    <w:sz w:val="28"/>
                    <w:szCs w:val="28"/>
                    <w:u w:val="single"/>
                  </w:rPr>
                </w:pPr>
              </w:p>
            </w:tc>
          </w:tr>
          <w:tr w:rsidR="003E1D56" w14:paraId="42117A89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16F9B629" w14:textId="04CFFE6C" w:rsidR="00CF6F2F" w:rsidRDefault="00CF6F2F" w:rsidP="00CF6F2F">
                <w:pPr>
                  <w:jc w:val="center"/>
                </w:pPr>
              </w:p>
              <w:p w14:paraId="42117A88" w14:textId="77777777"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14:paraId="42117A8B" w14:textId="3F10D9EB" w:rsidR="003E1D56" w:rsidRDefault="003E1D56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3E1D56" w14:paraId="42117A8D" w14:textId="77777777">
            <w:tc>
              <w:tcPr>
                <w:tcW w:w="5000" w:type="pct"/>
              </w:tcPr>
              <w:p w14:paraId="5C96C994" w14:textId="77777777" w:rsidR="00CF6F2F" w:rsidRDefault="00CF6F2F" w:rsidP="00041C8A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</w:p>
              <w:p w14:paraId="26150375" w14:textId="77777777" w:rsidR="00CF6F2F" w:rsidRDefault="00CF6F2F" w:rsidP="00041C8A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</w:p>
              <w:p w14:paraId="559E0549" w14:textId="3189B100" w:rsidR="003E1D56" w:rsidRDefault="00563DA1" w:rsidP="00CF6F2F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Sep</w:t>
                </w:r>
                <w:r w:rsidR="00CF6F2F">
                  <w:rPr>
                    <w:sz w:val="24"/>
                    <w:szCs w:val="24"/>
                  </w:rPr>
                  <w:t xml:space="preserve"> 2</w:t>
                </w:r>
                <w:r>
                  <w:rPr>
                    <w:sz w:val="24"/>
                    <w:szCs w:val="24"/>
                  </w:rPr>
                  <w:t>0</w:t>
                </w:r>
                <w:r w:rsidR="00CF6F2F">
                  <w:rPr>
                    <w:sz w:val="24"/>
                    <w:szCs w:val="24"/>
                  </w:rPr>
                  <w:t>, 202</w:t>
                </w:r>
                <w:r>
                  <w:rPr>
                    <w:sz w:val="24"/>
                    <w:szCs w:val="24"/>
                  </w:rPr>
                  <w:t>1</w:t>
                </w:r>
              </w:p>
              <w:p w14:paraId="42117A8C" w14:textId="628CFBA0" w:rsidR="00CF6F2F" w:rsidRPr="003E1D56" w:rsidRDefault="00CF6F2F" w:rsidP="00041C8A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</w:p>
            </w:tc>
          </w:tr>
        </w:tbl>
        <w:p w14:paraId="42117A8E" w14:textId="77777777" w:rsidR="003E1D56" w:rsidRDefault="003E1D56"/>
        <w:p w14:paraId="2A1631C6" w14:textId="77777777" w:rsidR="00CF6F2F" w:rsidRDefault="00CF6F2F"/>
        <w:p w14:paraId="42117A8F" w14:textId="77777777" w:rsidR="003E1D56" w:rsidRDefault="000F6060"/>
      </w:sdtContent>
    </w:sdt>
    <w:sdt>
      <w:sdt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n-US" w:eastAsia="en-US"/>
        </w:rPr>
        <w:id w:val="-5325777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99EF7A" w14:textId="77777777" w:rsidR="00CF6F2F" w:rsidRDefault="00CF6F2F" w:rsidP="00CF6F2F">
          <w:pPr>
            <w:jc w:val="center"/>
            <w:rPr>
              <w:b/>
              <w:sz w:val="24"/>
              <w:szCs w:val="24"/>
              <w:u w:val="single"/>
            </w:rPr>
          </w:pPr>
          <w:r w:rsidRPr="009A4D42">
            <w:rPr>
              <w:b/>
              <w:sz w:val="24"/>
              <w:szCs w:val="24"/>
              <w:u w:val="single"/>
            </w:rPr>
            <w:t>Table of Contents</w:t>
          </w:r>
        </w:p>
        <w:p w14:paraId="00000546" w14:textId="4F30CE7D" w:rsidR="00385202" w:rsidRDefault="00CF6F2F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065406" w:history="1">
            <w:r w:rsidR="00385202" w:rsidRPr="00AD7393">
              <w:rPr>
                <w:rStyle w:val="Hyperlink"/>
                <w:noProof/>
              </w:rPr>
              <w:t>Version History</w:t>
            </w:r>
            <w:r w:rsidR="00385202">
              <w:rPr>
                <w:noProof/>
                <w:webHidden/>
              </w:rPr>
              <w:tab/>
            </w:r>
            <w:r w:rsidR="00385202">
              <w:rPr>
                <w:noProof/>
                <w:webHidden/>
              </w:rPr>
              <w:fldChar w:fldCharType="begin"/>
            </w:r>
            <w:r w:rsidR="00385202">
              <w:rPr>
                <w:noProof/>
                <w:webHidden/>
              </w:rPr>
              <w:instrText xml:space="preserve"> PAGEREF _Toc83065406 \h </w:instrText>
            </w:r>
            <w:r w:rsidR="00385202">
              <w:rPr>
                <w:noProof/>
                <w:webHidden/>
              </w:rPr>
            </w:r>
            <w:r w:rsidR="00385202">
              <w:rPr>
                <w:noProof/>
                <w:webHidden/>
              </w:rPr>
              <w:fldChar w:fldCharType="separate"/>
            </w:r>
            <w:r w:rsidR="00385202">
              <w:rPr>
                <w:noProof/>
                <w:webHidden/>
              </w:rPr>
              <w:t>3</w:t>
            </w:r>
            <w:r w:rsidR="00385202">
              <w:rPr>
                <w:noProof/>
                <w:webHidden/>
              </w:rPr>
              <w:fldChar w:fldCharType="end"/>
            </w:r>
          </w:hyperlink>
        </w:p>
        <w:p w14:paraId="1BD6F64B" w14:textId="3FAB85D8" w:rsidR="00385202" w:rsidRDefault="00385202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83065407" w:history="1">
            <w:r w:rsidRPr="00AD7393">
              <w:rPr>
                <w:rStyle w:val="Hyperlink"/>
                <w:noProof/>
              </w:rPr>
              <w:t>Game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_Toc83065407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36701" w14:textId="52A6B214" w:rsidR="00385202" w:rsidRDefault="00385202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83065408" w:history="1">
            <w:r w:rsidRPr="00AD7393">
              <w:rPr>
                <w:rStyle w:val="Hyperlink"/>
                <w:noProof/>
              </w:rPr>
              <w:t>Game Play Mechanics (rules of the game)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_Toc83065408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344C4" w14:textId="644E411A" w:rsidR="00385202" w:rsidRDefault="00385202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83065409" w:history="1">
            <w:r w:rsidRPr="00AD7393">
              <w:rPr>
                <w:rStyle w:val="Hyperlink"/>
                <w:noProof/>
              </w:rPr>
              <w:t>Camera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_Toc83065409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1DDE8" w14:textId="3274B187" w:rsidR="00385202" w:rsidRDefault="00385202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83065410" w:history="1">
            <w:r w:rsidRPr="00AD7393">
              <w:rPr>
                <w:rStyle w:val="Hyperlink"/>
                <w:noProof/>
              </w:rPr>
              <w:t>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_Toc83065410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AEACC" w14:textId="2E216E03" w:rsidR="00385202" w:rsidRDefault="00385202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83065411" w:history="1">
            <w:r w:rsidRPr="00AD7393">
              <w:rPr>
                <w:rStyle w:val="Hyperlink"/>
                <w:noProof/>
              </w:rPr>
              <w:t>Interface Sketch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_Toc83065411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E3B99" w14:textId="191E2571" w:rsidR="00385202" w:rsidRDefault="00385202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83065412" w:history="1">
            <w:r w:rsidRPr="00AD7393">
              <w:rPr>
                <w:rStyle w:val="Hyperlink"/>
                <w:noProof/>
              </w:rPr>
              <w:t>Menu and Screen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_Toc83065412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12BDB" w14:textId="33A83BB1" w:rsidR="00385202" w:rsidRDefault="00385202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83065413" w:history="1">
            <w:r w:rsidRPr="00AD7393">
              <w:rPr>
                <w:rStyle w:val="Hyperlink"/>
                <w:noProof/>
              </w:rPr>
              <w:t>Play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_Toc83065413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C5124" w14:textId="4B52756C" w:rsidR="00385202" w:rsidRDefault="00385202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83065414" w:history="1">
            <w:r w:rsidRPr="00AD7393">
              <w:rPr>
                <w:rStyle w:val="Hyperlink"/>
                <w:noProof/>
              </w:rPr>
              <w:t>End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_Toc83065414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1B116" w14:textId="66053690" w:rsidR="00385202" w:rsidRDefault="00385202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83065415" w:history="1">
            <w:r w:rsidRPr="00AD7393">
              <w:rPr>
                <w:rStyle w:val="Hyperlink"/>
                <w:noProof/>
              </w:rPr>
              <w:t>Levels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_Toc83065415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37F1E" w14:textId="009E4A80" w:rsidR="00385202" w:rsidRDefault="00385202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83065416" w:history="1">
            <w:r w:rsidRPr="00AD7393">
              <w:rPr>
                <w:rStyle w:val="Hyperlink"/>
                <w:noProof/>
              </w:rPr>
              <w:t>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_Toc83065416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091D8" w14:textId="3258A9F8" w:rsidR="00385202" w:rsidRDefault="00385202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83065417" w:history="1">
            <w:r w:rsidRPr="00AD7393">
              <w:rPr>
                <w:rStyle w:val="Hyperlink"/>
                <w:noProof/>
              </w:rPr>
              <w:t>Obstacles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_Toc83065417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7CD2E" w14:textId="2264D497" w:rsidR="00385202" w:rsidRDefault="00385202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83065418" w:history="1">
            <w:r w:rsidRPr="00AD7393">
              <w:rPr>
                <w:rStyle w:val="Hyperlink"/>
                <w:noProof/>
              </w:rPr>
              <w:t>Scoring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_Toc83065418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74303" w14:textId="79E24754" w:rsidR="00385202" w:rsidRDefault="00385202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83065419" w:history="1">
            <w:r w:rsidRPr="00AD7393">
              <w:rPr>
                <w:rStyle w:val="Hyperlink"/>
                <w:noProof/>
              </w:rPr>
              <w:t>Sound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_Toc83065419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2BA1B" w14:textId="6A893E3B" w:rsidR="00385202" w:rsidRDefault="00385202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83065420" w:history="1">
            <w:r w:rsidRPr="00AD7393">
              <w:rPr>
                <w:rStyle w:val="Hyperlink"/>
                <w:noProof/>
              </w:rPr>
              <w:t>Art / Multimedia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_Toc83065420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A8CED" w14:textId="236255C6" w:rsidR="00385202" w:rsidRDefault="00385202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83065421" w:history="1">
            <w:r w:rsidRPr="00AD7393">
              <w:rPr>
                <w:rStyle w:val="Hyperlink"/>
                <w:noProof/>
              </w:rPr>
              <w:t>Design 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_Toc83065421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D4853" w14:textId="7136D543" w:rsidR="00385202" w:rsidRDefault="00385202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83065422" w:history="1">
            <w:r w:rsidRPr="00AD7393">
              <w:rPr>
                <w:rStyle w:val="Hyperlink"/>
                <w:noProof/>
              </w:rPr>
              <w:t>Future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_Toc83065422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06403" w14:textId="415C6507" w:rsidR="00CF6F2F" w:rsidRDefault="00CF6F2F" w:rsidP="00CF6F2F">
          <w:pPr>
            <w:pStyle w:val="TOCHeading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BD0FF23" w14:textId="77777777" w:rsidR="00CF6F2F" w:rsidRDefault="00CF6F2F" w:rsidP="009A4D42">
      <w:pPr>
        <w:jc w:val="center"/>
        <w:rPr>
          <w:b/>
          <w:sz w:val="24"/>
          <w:szCs w:val="24"/>
          <w:u w:val="single"/>
        </w:rPr>
        <w:sectPr w:rsidR="00CF6F2F" w:rsidSect="00CF6F2F">
          <w:headerReference w:type="even" r:id="rId13"/>
          <w:headerReference w:type="default" r:id="rId14"/>
          <w:footerReference w:type="even" r:id="rId15"/>
          <w:footerReference w:type="default" r:id="rId16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</w:p>
    <w:p w14:paraId="42117A93" w14:textId="14309780" w:rsidR="00F56775" w:rsidRDefault="009A4D42" w:rsidP="00C85515">
      <w:pPr>
        <w:pStyle w:val="Heading1"/>
      </w:pPr>
      <w:bookmarkStart w:id="0" w:name="_Toc83065406"/>
      <w:r>
        <w:lastRenderedPageBreak/>
        <w:t>Version History</w:t>
      </w:r>
      <w:bookmarkEnd w:id="0"/>
    </w:p>
    <w:p w14:paraId="2730BA48" w14:textId="711F0C2F" w:rsidR="00563DA1" w:rsidRDefault="00C03AA5" w:rsidP="00563DA1">
      <w:r>
        <w:tab/>
      </w:r>
    </w:p>
    <w:p w14:paraId="42117A95" w14:textId="373CDDFC" w:rsidR="009A4D42" w:rsidRPr="00755C35" w:rsidRDefault="009A4D42">
      <w:r>
        <w:rPr>
          <w:sz w:val="24"/>
          <w:szCs w:val="24"/>
        </w:rPr>
        <w:br w:type="page"/>
      </w:r>
    </w:p>
    <w:p w14:paraId="42117A99" w14:textId="77777777" w:rsidR="00BF4089" w:rsidRDefault="009F6693" w:rsidP="00C85515">
      <w:pPr>
        <w:pStyle w:val="Heading1"/>
      </w:pPr>
      <w:bookmarkStart w:id="1" w:name="_Toc83065407"/>
      <w:r w:rsidRPr="008C6B2D">
        <w:lastRenderedPageBreak/>
        <w:t>Game Overview</w:t>
      </w:r>
      <w:bookmarkEnd w:id="1"/>
      <w:r w:rsidR="00BF4089">
        <w:t xml:space="preserve"> </w:t>
      </w:r>
    </w:p>
    <w:p w14:paraId="42117A9B" w14:textId="7DF91D8A" w:rsidR="00686D09" w:rsidRPr="008C6B2D" w:rsidRDefault="00563DA1" w:rsidP="00563DA1">
      <w:pPr>
        <w:pStyle w:val="ListParagraph"/>
        <w:rPr>
          <w:b/>
          <w:sz w:val="24"/>
          <w:szCs w:val="24"/>
        </w:rPr>
      </w:pPr>
      <w:r>
        <w:rPr>
          <w:iCs/>
          <w:sz w:val="24"/>
          <w:szCs w:val="24"/>
        </w:rPr>
        <w:t>Road crossing is a game based on frogger from 1981, where the main the player has to cross a road full of obstacles, like cars and busses, and also has to cross a river where he can float on top of floating objects like logs.</w:t>
      </w:r>
    </w:p>
    <w:p w14:paraId="42117A9C" w14:textId="5426EE37" w:rsidR="009F6693" w:rsidRPr="008C6B2D" w:rsidRDefault="009F6693" w:rsidP="00C85515">
      <w:pPr>
        <w:pStyle w:val="Heading1"/>
      </w:pPr>
      <w:bookmarkStart w:id="2" w:name="_Toc83065408"/>
      <w:r w:rsidRPr="008C6B2D">
        <w:t>Game Play Mechanics</w:t>
      </w:r>
      <w:r w:rsidR="00126112">
        <w:t xml:space="preserve"> (rules of the game)</w:t>
      </w:r>
      <w:bookmarkEnd w:id="2"/>
    </w:p>
    <w:p w14:paraId="42117A9D" w14:textId="7430F34C" w:rsidR="00686D09" w:rsidRPr="00126112" w:rsidRDefault="00C87B4B" w:rsidP="00686D09">
      <w:pPr>
        <w:pStyle w:val="ListParagrap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The player can move the avatar across </w:t>
      </w:r>
      <w:r w:rsidR="00563DA1">
        <w:rPr>
          <w:iCs/>
          <w:sz w:val="24"/>
          <w:szCs w:val="24"/>
        </w:rPr>
        <w:t xml:space="preserve">nodes </w:t>
      </w:r>
      <w:r w:rsidR="00755C35">
        <w:rPr>
          <w:iCs/>
          <w:sz w:val="24"/>
          <w:szCs w:val="24"/>
        </w:rPr>
        <w:t>whole</w:t>
      </w:r>
      <w:r>
        <w:rPr>
          <w:iCs/>
          <w:sz w:val="24"/>
          <w:szCs w:val="24"/>
        </w:rPr>
        <w:t xml:space="preserve"> screen</w:t>
      </w:r>
      <w:r w:rsidR="00755C35">
        <w:rPr>
          <w:iCs/>
          <w:sz w:val="24"/>
          <w:szCs w:val="24"/>
        </w:rPr>
        <w:t xml:space="preserve"> </w:t>
      </w:r>
      <w:r w:rsidR="00563DA1">
        <w:rPr>
          <w:iCs/>
          <w:sz w:val="24"/>
          <w:szCs w:val="24"/>
        </w:rPr>
        <w:t xml:space="preserve">by flicking in the wanted direction, trying to avoid obstacle and water, in order to make points by moving forward, the game ands when the player gets to the other side. </w:t>
      </w:r>
    </w:p>
    <w:p w14:paraId="42117A9E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42117A9F" w14:textId="77777777" w:rsidR="00BF4089" w:rsidRPr="00BF4089" w:rsidRDefault="009F6693" w:rsidP="00C85515">
      <w:pPr>
        <w:pStyle w:val="Heading1"/>
        <w:rPr>
          <w:i/>
        </w:rPr>
      </w:pPr>
      <w:bookmarkStart w:id="3" w:name="_Toc83065409"/>
      <w:r w:rsidRPr="008C6B2D">
        <w:t>Camera</w:t>
      </w:r>
      <w:bookmarkEnd w:id="3"/>
      <w:r w:rsidR="003E1D34">
        <w:t xml:space="preserve"> </w:t>
      </w:r>
    </w:p>
    <w:p w14:paraId="42117AA0" w14:textId="3BF7663D" w:rsidR="009F6693" w:rsidRPr="00FA4900" w:rsidRDefault="00563DA1" w:rsidP="00BF4089">
      <w:pPr>
        <w:pStyle w:val="ListParagraph"/>
        <w:rPr>
          <w:iCs/>
          <w:sz w:val="24"/>
          <w:szCs w:val="24"/>
        </w:rPr>
      </w:pPr>
      <w:r w:rsidRPr="00FA4900">
        <w:rPr>
          <w:iCs/>
          <w:sz w:val="24"/>
          <w:szCs w:val="24"/>
        </w:rPr>
        <w:t>Top-Down</w:t>
      </w:r>
      <w:r w:rsidR="00B907A1" w:rsidRPr="00FA4900">
        <w:rPr>
          <w:iCs/>
          <w:sz w:val="24"/>
          <w:szCs w:val="24"/>
        </w:rPr>
        <w:t xml:space="preserve"> view</w:t>
      </w:r>
      <w:r>
        <w:rPr>
          <w:iCs/>
          <w:sz w:val="24"/>
          <w:szCs w:val="24"/>
        </w:rPr>
        <w:t>.</w:t>
      </w:r>
      <w:r w:rsidR="00FA4900" w:rsidRPr="00FA4900">
        <w:rPr>
          <w:iCs/>
          <w:sz w:val="24"/>
          <w:szCs w:val="24"/>
        </w:rPr>
        <w:t xml:space="preserve"> </w:t>
      </w:r>
    </w:p>
    <w:p w14:paraId="42117AA1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42117AA2" w14:textId="77777777" w:rsidR="00BF4089" w:rsidRDefault="009F6693" w:rsidP="00C85515">
      <w:pPr>
        <w:pStyle w:val="Heading1"/>
      </w:pPr>
      <w:bookmarkStart w:id="4" w:name="_Toc83065410"/>
      <w:r w:rsidRPr="008C6B2D">
        <w:t>Controls</w:t>
      </w:r>
      <w:bookmarkEnd w:id="4"/>
    </w:p>
    <w:p w14:paraId="35C8B093" w14:textId="627D339C" w:rsidR="00563DA1" w:rsidRPr="00563DA1" w:rsidRDefault="00563DA1" w:rsidP="00563DA1">
      <w:pPr>
        <w:pStyle w:val="ListParagraph"/>
        <w:rPr>
          <w:iCs/>
          <w:sz w:val="24"/>
          <w:szCs w:val="24"/>
        </w:rPr>
      </w:pPr>
      <w:r>
        <w:rPr>
          <w:iCs/>
          <w:sz w:val="24"/>
          <w:szCs w:val="24"/>
        </w:rPr>
        <w:t>Touch flick for the direction of the movement.</w:t>
      </w:r>
    </w:p>
    <w:p w14:paraId="42117AA7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5C5EDD51" w14:textId="1B2982F8" w:rsidR="00F5120F" w:rsidRDefault="009F6693" w:rsidP="00B31D3B">
      <w:pPr>
        <w:pStyle w:val="Heading1"/>
        <w:rPr>
          <w:b/>
          <w:sz w:val="24"/>
          <w:szCs w:val="24"/>
        </w:rPr>
      </w:pPr>
      <w:bookmarkStart w:id="5" w:name="_Toc83065411"/>
      <w:r w:rsidRPr="008C6B2D">
        <w:t>Interface</w:t>
      </w:r>
      <w:r w:rsidR="00D668E0">
        <w:t xml:space="preserve"> Sketch</w:t>
      </w:r>
      <w:bookmarkEnd w:id="5"/>
      <w:r w:rsidR="00FA4900">
        <w:t xml:space="preserve"> </w:t>
      </w:r>
    </w:p>
    <w:p w14:paraId="42117AAB" w14:textId="7A8BB2FF" w:rsidR="009F6693" w:rsidRDefault="009F6693" w:rsidP="00C85515">
      <w:pPr>
        <w:pStyle w:val="Heading1"/>
      </w:pPr>
      <w:bookmarkStart w:id="6" w:name="_Toc83065412"/>
      <w:r w:rsidRPr="008C6B2D">
        <w:t>Menu and Screen Descriptions</w:t>
      </w:r>
      <w:bookmarkEnd w:id="6"/>
    </w:p>
    <w:p w14:paraId="42117AAD" w14:textId="4251B6B1" w:rsidR="00686D09" w:rsidRDefault="00B31D3B" w:rsidP="00686D09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3DA8B07" wp14:editId="0BBCB0C4">
            <wp:extent cx="5943600" cy="2924810"/>
            <wp:effectExtent l="0" t="0" r="0" b="889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0079" w14:textId="00025917" w:rsidR="00342D36" w:rsidRDefault="00342D36" w:rsidP="00C85515">
      <w:pPr>
        <w:pStyle w:val="Heading1"/>
      </w:pPr>
      <w:bookmarkStart w:id="7" w:name="_Toc83065413"/>
      <w:r>
        <w:lastRenderedPageBreak/>
        <w:t>Play Screen</w:t>
      </w:r>
      <w:bookmarkEnd w:id="7"/>
    </w:p>
    <w:p w14:paraId="7A658B6E" w14:textId="714A58C7" w:rsidR="00342D36" w:rsidRDefault="00471D0D" w:rsidP="00686D09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C3CB703" wp14:editId="3ABAEDD4">
            <wp:extent cx="5943600" cy="3814445"/>
            <wp:effectExtent l="19050" t="19050" r="19050" b="14605"/>
            <wp:docPr id="3" name="Picture 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EA00E9" w14:textId="39351318" w:rsidR="00B42251" w:rsidRDefault="00B42251" w:rsidP="00C85515">
      <w:pPr>
        <w:pStyle w:val="Heading1"/>
      </w:pPr>
      <w:bookmarkStart w:id="8" w:name="_Toc83065414"/>
      <w:r>
        <w:t>End Screen</w:t>
      </w:r>
      <w:bookmarkEnd w:id="8"/>
    </w:p>
    <w:p w14:paraId="28C5E898" w14:textId="01ED0BBD" w:rsidR="00B42251" w:rsidRDefault="00385202" w:rsidP="00686D09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7DE80129" wp14:editId="026D76C3">
            <wp:extent cx="5943600" cy="3076575"/>
            <wp:effectExtent l="0" t="0" r="0" b="9525"/>
            <wp:docPr id="4" name="Picture 4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video gam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7AAE" w14:textId="77777777" w:rsidR="00BF4089" w:rsidRPr="008C6B2D" w:rsidRDefault="00BF4089" w:rsidP="00686D09">
      <w:pPr>
        <w:rPr>
          <w:b/>
          <w:sz w:val="24"/>
          <w:szCs w:val="24"/>
        </w:rPr>
      </w:pPr>
    </w:p>
    <w:p w14:paraId="42117AB3" w14:textId="77777777" w:rsidR="009F6693" w:rsidRDefault="009F6693" w:rsidP="00C85515">
      <w:pPr>
        <w:pStyle w:val="Heading1"/>
      </w:pPr>
      <w:bookmarkStart w:id="9" w:name="_Toc83065415"/>
      <w:r w:rsidRPr="008C6B2D">
        <w:lastRenderedPageBreak/>
        <w:t>Levels</w:t>
      </w:r>
      <w:bookmarkEnd w:id="9"/>
      <w:r w:rsidRPr="008C6B2D">
        <w:t xml:space="preserve"> </w:t>
      </w:r>
    </w:p>
    <w:p w14:paraId="42117AB7" w14:textId="3C71D5A1" w:rsidR="00686D09" w:rsidRPr="00385202" w:rsidRDefault="00791BDB" w:rsidP="00385202">
      <w:pPr>
        <w:pStyle w:val="ListParagraph"/>
        <w:rPr>
          <w:iCs/>
          <w:sz w:val="24"/>
          <w:szCs w:val="24"/>
        </w:rPr>
      </w:pPr>
      <w:r w:rsidRPr="00791BDB">
        <w:rPr>
          <w:iCs/>
          <w:sz w:val="24"/>
          <w:szCs w:val="24"/>
        </w:rPr>
        <w:t>The current version of the game only includes a single play level</w:t>
      </w:r>
      <w:r w:rsidR="00185C91">
        <w:rPr>
          <w:iCs/>
          <w:sz w:val="24"/>
          <w:szCs w:val="24"/>
        </w:rPr>
        <w:t>.</w:t>
      </w:r>
    </w:p>
    <w:p w14:paraId="42117AB8" w14:textId="77777777" w:rsidR="005C2F0F" w:rsidRDefault="009F6693" w:rsidP="00C85515">
      <w:pPr>
        <w:pStyle w:val="Heading1"/>
      </w:pPr>
      <w:bookmarkStart w:id="10" w:name="_Toc83065416"/>
      <w:r w:rsidRPr="008C6B2D">
        <w:t>Characters</w:t>
      </w:r>
      <w:bookmarkEnd w:id="10"/>
    </w:p>
    <w:p w14:paraId="42117ABA" w14:textId="54C836D7" w:rsidR="00686D09" w:rsidRPr="00185C91" w:rsidRDefault="00185C91" w:rsidP="00686D09">
      <w:pPr>
        <w:rPr>
          <w:b/>
          <w:iCs/>
          <w:sz w:val="24"/>
          <w:szCs w:val="24"/>
        </w:rPr>
      </w:pPr>
      <w:r>
        <w:rPr>
          <w:iCs/>
          <w:sz w:val="24"/>
          <w:szCs w:val="24"/>
        </w:rPr>
        <w:t xml:space="preserve">  </w:t>
      </w:r>
      <w:r>
        <w:rPr>
          <w:iCs/>
          <w:sz w:val="24"/>
          <w:szCs w:val="24"/>
        </w:rPr>
        <w:tab/>
        <w:t>The player character is a simple 2D Sprite</w:t>
      </w:r>
      <w:r w:rsidR="00385202">
        <w:rPr>
          <w:iCs/>
          <w:sz w:val="24"/>
          <w:szCs w:val="24"/>
        </w:rPr>
        <w:t xml:space="preserve"> of a chicken</w:t>
      </w:r>
      <w:r>
        <w:rPr>
          <w:iCs/>
          <w:sz w:val="24"/>
          <w:szCs w:val="24"/>
        </w:rPr>
        <w:t>.</w:t>
      </w:r>
    </w:p>
    <w:p w14:paraId="42117ABE" w14:textId="57A630FB" w:rsidR="009F6693" w:rsidRDefault="00185C91" w:rsidP="00C85515">
      <w:pPr>
        <w:pStyle w:val="Heading2"/>
      </w:pPr>
      <w:bookmarkStart w:id="11" w:name="_Toc83065417"/>
      <w:r>
        <w:t>Obstacles</w:t>
      </w:r>
      <w:bookmarkEnd w:id="11"/>
    </w:p>
    <w:p w14:paraId="42117ACD" w14:textId="5B526D50" w:rsidR="00686D09" w:rsidRPr="00185C91" w:rsidRDefault="00185C91" w:rsidP="00185C91">
      <w:pPr>
        <w:pStyle w:val="ListParagraph"/>
        <w:rPr>
          <w:iCs/>
          <w:sz w:val="24"/>
          <w:szCs w:val="24"/>
        </w:rPr>
      </w:pPr>
      <w:r>
        <w:rPr>
          <w:iCs/>
          <w:sz w:val="24"/>
          <w:szCs w:val="24"/>
        </w:rPr>
        <w:t>The obstacles are game objects that travel side to side in the screen and take a player live when collide with the player.</w:t>
      </w:r>
    </w:p>
    <w:p w14:paraId="42117ACE" w14:textId="77777777" w:rsidR="00686D09" w:rsidRDefault="009F6693" w:rsidP="00C85515">
      <w:pPr>
        <w:pStyle w:val="Heading2"/>
      </w:pPr>
      <w:bookmarkStart w:id="12" w:name="_Toc83065418"/>
      <w:r w:rsidRPr="005C2F0F">
        <w:t>Scoring</w:t>
      </w:r>
      <w:bookmarkEnd w:id="12"/>
    </w:p>
    <w:p w14:paraId="2E028BCC" w14:textId="292D4005" w:rsidR="001E6A92" w:rsidRPr="001C698A" w:rsidRDefault="001E6A92" w:rsidP="001E6A92">
      <w:pPr>
        <w:pStyle w:val="ListParagraph"/>
        <w:rPr>
          <w:bCs/>
          <w:sz w:val="24"/>
          <w:szCs w:val="24"/>
        </w:rPr>
      </w:pPr>
      <w:r w:rsidRPr="001C698A">
        <w:rPr>
          <w:bCs/>
          <w:sz w:val="24"/>
          <w:szCs w:val="24"/>
        </w:rPr>
        <w:t xml:space="preserve">The player scores </w:t>
      </w:r>
      <w:r w:rsidR="00185C91">
        <w:rPr>
          <w:bCs/>
          <w:sz w:val="24"/>
          <w:szCs w:val="24"/>
        </w:rPr>
        <w:t>moving forward and collecting bonus coins throughout the level.</w:t>
      </w:r>
    </w:p>
    <w:p w14:paraId="42117AD5" w14:textId="77BC6783" w:rsidR="001C698A" w:rsidRDefault="001C698A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1DC0035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42117AD6" w14:textId="77777777" w:rsidR="005C2F0F" w:rsidRDefault="009F6693" w:rsidP="00C85515">
      <w:pPr>
        <w:pStyle w:val="Heading1"/>
      </w:pPr>
      <w:bookmarkStart w:id="13" w:name="_Toc83065419"/>
      <w:r w:rsidRPr="008C6B2D">
        <w:t xml:space="preserve">Sound </w:t>
      </w:r>
      <w:r w:rsidR="003E1D34">
        <w:t>Index</w:t>
      </w:r>
      <w:bookmarkEnd w:id="13"/>
    </w:p>
    <w:p w14:paraId="42117AD7" w14:textId="77777777" w:rsidR="005C2F0F" w:rsidRPr="005C2F0F" w:rsidRDefault="005C2F0F" w:rsidP="005C2F0F">
      <w:pPr>
        <w:pStyle w:val="ListParagraph"/>
        <w:spacing w:after="0"/>
        <w:rPr>
          <w:b/>
          <w:sz w:val="24"/>
          <w:szCs w:val="24"/>
        </w:rPr>
      </w:pPr>
      <w:r w:rsidRPr="005C2F0F">
        <w:rPr>
          <w:i/>
          <w:sz w:val="24"/>
          <w:szCs w:val="24"/>
        </w:rPr>
        <w:t>(Include an index of all your sound clips)</w:t>
      </w:r>
    </w:p>
    <w:p w14:paraId="42117AD8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42117ADB" w14:textId="77777777" w:rsidR="00686D09" w:rsidRPr="008C6B2D" w:rsidRDefault="00686D09" w:rsidP="00C85515">
      <w:pPr>
        <w:pStyle w:val="Heading1"/>
      </w:pPr>
    </w:p>
    <w:p w14:paraId="42117ADC" w14:textId="77777777" w:rsidR="009F6693" w:rsidRDefault="009F6693" w:rsidP="00C85515">
      <w:pPr>
        <w:pStyle w:val="Heading1"/>
      </w:pPr>
      <w:bookmarkStart w:id="14" w:name="_Toc83065420"/>
      <w:r w:rsidRPr="008C6B2D">
        <w:t xml:space="preserve">Art </w:t>
      </w:r>
      <w:r w:rsidR="005C2F0F">
        <w:t xml:space="preserve">/ Multimedia </w:t>
      </w:r>
      <w:r w:rsidR="003E1D34">
        <w:t>Index</w:t>
      </w:r>
      <w:bookmarkEnd w:id="14"/>
    </w:p>
    <w:p w14:paraId="42117ADD" w14:textId="77777777" w:rsidR="005C2F0F" w:rsidRP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(Include an index of all your graphic and video assets here)</w:t>
      </w:r>
    </w:p>
    <w:p w14:paraId="42117ADE" w14:textId="77777777" w:rsidR="00686D09" w:rsidRPr="008C6B2D" w:rsidRDefault="00686D09" w:rsidP="00686D09">
      <w:pPr>
        <w:pStyle w:val="ListParagraph"/>
        <w:rPr>
          <w:b/>
          <w:sz w:val="24"/>
          <w:szCs w:val="24"/>
        </w:rPr>
      </w:pPr>
    </w:p>
    <w:p w14:paraId="42117ADF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42117AE0" w14:textId="77777777" w:rsidR="009F6693" w:rsidRDefault="009F6693" w:rsidP="00C85515">
      <w:pPr>
        <w:pStyle w:val="Heading1"/>
      </w:pPr>
      <w:bookmarkStart w:id="15" w:name="_Toc83065421"/>
      <w:r w:rsidRPr="008C6B2D">
        <w:t>Design Notes</w:t>
      </w:r>
      <w:bookmarkEnd w:id="15"/>
    </w:p>
    <w:p w14:paraId="42117AE1" w14:textId="77777777" w:rsidR="005C2F0F" w:rsidRP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(Include additional design notes here)</w:t>
      </w:r>
    </w:p>
    <w:p w14:paraId="42117AE2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42117AE3" w14:textId="77777777" w:rsidR="009F6693" w:rsidRDefault="009F6693" w:rsidP="00C85515">
      <w:pPr>
        <w:pStyle w:val="Heading1"/>
      </w:pPr>
      <w:bookmarkStart w:id="16" w:name="_Toc83065422"/>
      <w:r w:rsidRPr="008C6B2D">
        <w:t>Future Features</w:t>
      </w:r>
      <w:bookmarkEnd w:id="16"/>
    </w:p>
    <w:p w14:paraId="42117AE4" w14:textId="77777777" w:rsidR="005C2F0F" w:rsidRP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(Include any future features that are planned to be implemented)</w:t>
      </w:r>
    </w:p>
    <w:sectPr w:rsidR="005C2F0F" w:rsidRPr="005C2F0F" w:rsidSect="00CF6F2F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01FF05" w14:textId="77777777" w:rsidR="000F6060" w:rsidRDefault="000F6060" w:rsidP="00C152DC">
      <w:pPr>
        <w:spacing w:after="0" w:line="240" w:lineRule="auto"/>
      </w:pPr>
      <w:r>
        <w:separator/>
      </w:r>
    </w:p>
  </w:endnote>
  <w:endnote w:type="continuationSeparator" w:id="0">
    <w:p w14:paraId="284197F4" w14:textId="77777777" w:rsidR="000F6060" w:rsidRDefault="000F6060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17AF3" w14:textId="0EB362AB" w:rsidR="00AA765B" w:rsidRDefault="00AA765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 xml:space="preserve">Version Number </w:t>
    </w:r>
    <w:r w:rsidR="001E6A92">
      <w:rPr>
        <w:rFonts w:asciiTheme="majorHAnsi" w:hAnsiTheme="majorHAnsi"/>
        <w:b/>
      </w:rPr>
      <w:t>01</w:t>
    </w:r>
    <w:r w:rsidRPr="00AA765B">
      <w:rPr>
        <w:rFonts w:asciiTheme="majorHAnsi" w:hAnsiTheme="majorHAnsi"/>
        <w:b/>
      </w:rPr>
      <w:t>.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D668E0" w:rsidRPr="00D668E0">
      <w:rPr>
        <w:rFonts w:asciiTheme="majorHAnsi" w:hAnsiTheme="majorHAnsi"/>
        <w:noProof/>
      </w:rPr>
      <w:t>4</w:t>
    </w:r>
    <w:r w:rsidR="00953C99">
      <w:rPr>
        <w:rFonts w:asciiTheme="majorHAnsi" w:hAnsiTheme="majorHAnsi"/>
        <w:noProof/>
      </w:rPr>
      <w:fldChar w:fldCharType="end"/>
    </w:r>
  </w:p>
  <w:p w14:paraId="42117AF4" w14:textId="77777777"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17AF5" w14:textId="24A786CA" w:rsidR="00AA765B" w:rsidRDefault="00185C91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 xml:space="preserve">Version Number </w:t>
    </w:r>
    <w:r>
      <w:rPr>
        <w:rFonts w:asciiTheme="majorHAnsi" w:hAnsiTheme="majorHAnsi"/>
        <w:b/>
      </w:rPr>
      <w:t>01</w:t>
    </w:r>
    <w:r w:rsidRPr="00AA765B">
      <w:rPr>
        <w:rFonts w:asciiTheme="majorHAnsi" w:hAnsiTheme="majorHAnsi"/>
        <w:b/>
      </w:rPr>
      <w:t>.</w:t>
    </w:r>
    <w:r>
      <w:rPr>
        <w:rFonts w:asciiTheme="majorHAnsi" w:hAnsiTheme="majorHAnsi"/>
      </w:rPr>
      <w:t xml:space="preserve"> 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D668E0" w:rsidRPr="00D668E0">
      <w:rPr>
        <w:rFonts w:asciiTheme="majorHAnsi" w:hAnsiTheme="majorHAnsi"/>
        <w:noProof/>
      </w:rPr>
      <w:t>5</w:t>
    </w:r>
    <w:r w:rsidR="00953C99">
      <w:rPr>
        <w:rFonts w:asciiTheme="majorHAnsi" w:hAnsiTheme="majorHAnsi"/>
        <w:noProof/>
      </w:rPr>
      <w:fldChar w:fldCharType="end"/>
    </w:r>
  </w:p>
  <w:p w14:paraId="42117AF6" w14:textId="77777777"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A5D507" w14:textId="77777777" w:rsidR="000F6060" w:rsidRDefault="000F6060" w:rsidP="00C152DC">
      <w:pPr>
        <w:spacing w:after="0" w:line="240" w:lineRule="auto"/>
      </w:pPr>
      <w:r>
        <w:separator/>
      </w:r>
    </w:p>
  </w:footnote>
  <w:footnote w:type="continuationSeparator" w:id="0">
    <w:p w14:paraId="0B20D60D" w14:textId="77777777" w:rsidR="000F6060" w:rsidRDefault="000F6060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C152DC" w14:paraId="42117AED" w14:textId="77777777">
      <w:tc>
        <w:tcPr>
          <w:tcW w:w="3500" w:type="pct"/>
          <w:tcBorders>
            <w:bottom w:val="single" w:sz="4" w:space="0" w:color="auto"/>
          </w:tcBorders>
          <w:vAlign w:val="bottom"/>
        </w:tcPr>
        <w:p w14:paraId="42117AEB" w14:textId="4688F83D"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563DA1">
                <w:rPr>
                  <w:b/>
                  <w:bCs/>
                  <w:caps/>
                  <w:sz w:val="24"/>
                  <w:szCs w:val="24"/>
                </w:rPr>
                <w:t>ROAD CROSSING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20-05-27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42117AEC" w14:textId="17D707F7" w:rsidR="00C152DC" w:rsidRDefault="00CF6F2F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May 27</w:t>
              </w:r>
              <w:r w:rsidR="00FB6182">
                <w:rPr>
                  <w:color w:val="FFFFFF" w:themeColor="background1"/>
                </w:rPr>
                <w:t>, 2020</w:t>
              </w:r>
            </w:p>
          </w:tc>
        </w:sdtContent>
      </w:sdt>
    </w:tr>
  </w:tbl>
  <w:p w14:paraId="42117AEE" w14:textId="77777777"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C152DC" w14:paraId="42117AF1" w14:textId="77777777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20-05-27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42117AEF" w14:textId="43DA733E" w:rsidR="00C152DC" w:rsidRPr="00C152DC" w:rsidRDefault="00CF6F2F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May 27, 2020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14:paraId="42117AF0" w14:textId="079D17D6"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563DA1">
                <w:rPr>
                  <w:b/>
                  <w:bCs/>
                  <w:caps/>
                  <w:sz w:val="24"/>
                  <w:szCs w:val="24"/>
                </w:rPr>
                <w:t>ROAD CROSSING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14:paraId="42117AF2" w14:textId="77777777"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D1599"/>
    <w:multiLevelType w:val="hybridMultilevel"/>
    <w:tmpl w:val="B478D960"/>
    <w:lvl w:ilvl="0" w:tplc="8152865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BBC"/>
    <w:rsid w:val="00016D78"/>
    <w:rsid w:val="00021BBC"/>
    <w:rsid w:val="00023AF4"/>
    <w:rsid w:val="00041C8A"/>
    <w:rsid w:val="00080D8D"/>
    <w:rsid w:val="000B3960"/>
    <w:rsid w:val="000F6060"/>
    <w:rsid w:val="00126112"/>
    <w:rsid w:val="00185C91"/>
    <w:rsid w:val="001C698A"/>
    <w:rsid w:val="001E6A92"/>
    <w:rsid w:val="00342D36"/>
    <w:rsid w:val="00385202"/>
    <w:rsid w:val="003A4B2B"/>
    <w:rsid w:val="003E1D34"/>
    <w:rsid w:val="003E1D56"/>
    <w:rsid w:val="00420F46"/>
    <w:rsid w:val="004226E8"/>
    <w:rsid w:val="00471D0D"/>
    <w:rsid w:val="004D7C96"/>
    <w:rsid w:val="004F4F24"/>
    <w:rsid w:val="0052734F"/>
    <w:rsid w:val="00563DA1"/>
    <w:rsid w:val="005C2F0F"/>
    <w:rsid w:val="005D2F9E"/>
    <w:rsid w:val="00686D09"/>
    <w:rsid w:val="00691022"/>
    <w:rsid w:val="006D120C"/>
    <w:rsid w:val="006D3D23"/>
    <w:rsid w:val="00744BAC"/>
    <w:rsid w:val="00755C35"/>
    <w:rsid w:val="00791BDB"/>
    <w:rsid w:val="007D2A8E"/>
    <w:rsid w:val="008C6B2D"/>
    <w:rsid w:val="008E601F"/>
    <w:rsid w:val="008F3C94"/>
    <w:rsid w:val="009379D5"/>
    <w:rsid w:val="00953C99"/>
    <w:rsid w:val="00954BD2"/>
    <w:rsid w:val="00996533"/>
    <w:rsid w:val="009A4D42"/>
    <w:rsid w:val="009B0694"/>
    <w:rsid w:val="009F6693"/>
    <w:rsid w:val="00A06A55"/>
    <w:rsid w:val="00AA765B"/>
    <w:rsid w:val="00AD223E"/>
    <w:rsid w:val="00B31D3B"/>
    <w:rsid w:val="00B42251"/>
    <w:rsid w:val="00B65915"/>
    <w:rsid w:val="00B907A1"/>
    <w:rsid w:val="00BB7677"/>
    <w:rsid w:val="00BF16F9"/>
    <w:rsid w:val="00BF4089"/>
    <w:rsid w:val="00C03AA5"/>
    <w:rsid w:val="00C152DC"/>
    <w:rsid w:val="00C802A7"/>
    <w:rsid w:val="00C85515"/>
    <w:rsid w:val="00C87B4B"/>
    <w:rsid w:val="00C916DF"/>
    <w:rsid w:val="00CD511A"/>
    <w:rsid w:val="00CF6F2F"/>
    <w:rsid w:val="00D668E0"/>
    <w:rsid w:val="00D82416"/>
    <w:rsid w:val="00D95419"/>
    <w:rsid w:val="00DF0A1A"/>
    <w:rsid w:val="00E52370"/>
    <w:rsid w:val="00E71BC5"/>
    <w:rsid w:val="00EB6F93"/>
    <w:rsid w:val="00F35C9E"/>
    <w:rsid w:val="00F362D0"/>
    <w:rsid w:val="00F5120F"/>
    <w:rsid w:val="00FA4900"/>
    <w:rsid w:val="00FB6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117A70"/>
  <w15:docId w15:val="{A1EB531B-1DC7-4BFB-B55C-E5C0FAFB9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6F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55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customStyle="1" w:styleId="Heading1Char">
    <w:name w:val="Heading 1 Char"/>
    <w:basedOn w:val="DefaultParagraphFont"/>
    <w:link w:val="Heading1"/>
    <w:uiPriority w:val="9"/>
    <w:rsid w:val="00CF6F2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F6F2F"/>
    <w:pPr>
      <w:spacing w:line="259" w:lineRule="auto"/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C8551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C8551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8551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8551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image" Target="media/image3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2020-05-27T00:00:00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4.xml><?xml version="1.0" encoding="utf-8"?>
<ds:datastoreItem xmlns:ds="http://schemas.openxmlformats.org/officeDocument/2006/customXml" ds:itemID="{3D535F0F-641D-422F-9D6D-BF0F4A9E229D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59</TotalTime>
  <Pages>7</Pages>
  <Words>435</Words>
  <Characters>2484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ROAD CROSSING</vt:lpstr>
    </vt:vector>
  </TitlesOfParts>
  <Company>Soccer Flour Games</Company>
  <LinksUpToDate>false</LinksUpToDate>
  <CharactersWithSpaces>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ROAD CROSSING</dc:title>
  <dc:creator>Julian Escobar</dc:creator>
  <cp:lastModifiedBy>lucas krespi dos santos</cp:lastModifiedBy>
  <cp:revision>3</cp:revision>
  <dcterms:created xsi:type="dcterms:W3CDTF">2021-09-21T00:26:00Z</dcterms:created>
  <dcterms:modified xsi:type="dcterms:W3CDTF">2021-09-21T01:24:00Z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